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7F83770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EA387BF" w14:textId="1662EE15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E6D693F" wp14:editId="03DB7D4F">
                      <wp:extent cx="5419725" cy="1506855"/>
                      <wp:effectExtent l="0" t="0" r="0" b="0"/>
                      <wp:docPr id="15" name="Cuadro de texto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19725" cy="1506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66FD83" w14:textId="32056EBA" w:rsidR="004B7E44" w:rsidRPr="004B7E44" w:rsidRDefault="00D0342F" w:rsidP="004B7E44">
                                  <w:pPr>
                                    <w:pStyle w:val="Ttulo"/>
                                  </w:pPr>
                                  <w:r>
                                    <w:t>La Estanteria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6D69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5" o:spid="_x0000_s1026" type="#_x0000_t202" style="width:426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" filled="f" stroked="f" strokeweight=".5pt">
                      <v:textbox>
                        <w:txbxContent>
                          <w:p w14:paraId="5366FD83" w14:textId="32056EBA" w:rsidR="004B7E44" w:rsidRPr="004B7E44" w:rsidRDefault="00D0342F" w:rsidP="004B7E44">
                            <w:pPr>
                              <w:pStyle w:val="Ttulo"/>
                            </w:pPr>
                            <w:r>
                              <w:t>La Estanteria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9B7731" w14:textId="23AAB710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1F9CFA" wp14:editId="15ACDD19">
                      <wp:extent cx="785495" cy="635"/>
                      <wp:effectExtent l="19050" t="38100" r="33655" b="37465"/>
                      <wp:docPr id="14" name="Conector rect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85495" cy="63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14144D" id="Conector recto 1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" strokecolor="white [3212]" strokeweight="6pt">
                      <o:lock v:ext="edit" shapetype="f"/>
                      <w10:anchorlock/>
                    </v:line>
                  </w:pict>
                </mc:Fallback>
              </mc:AlternateContent>
            </w:r>
          </w:p>
          <w:p w14:paraId="41384D3F" w14:textId="05EF85A8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F7D711E" wp14:editId="78E50B4D">
                      <wp:extent cx="5138420" cy="746760"/>
                      <wp:effectExtent l="0" t="0" r="0" b="0"/>
                      <wp:docPr id="13" name="Cuadro de texto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138420" cy="746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FCBFB2" w14:textId="1955DB73" w:rsidR="004B7E44" w:rsidRPr="00D0342F" w:rsidRDefault="00D0342F" w:rsidP="004B7E44">
                                  <w:pPr>
                                    <w:pStyle w:val="Subttulo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D0342F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Almacenaje industrial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7D711E" id="Cuadro de texto 1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" filled="f" stroked="f" strokeweight=".5pt">
                      <v:textbox>
                        <w:txbxContent>
                          <w:p w14:paraId="0FFCBFB2" w14:textId="1955DB73" w:rsidR="004B7E44" w:rsidRPr="00D0342F" w:rsidRDefault="00D0342F" w:rsidP="004B7E44">
                            <w:pPr>
                              <w:pStyle w:val="Subttulo"/>
                              <w:rPr>
                                <w:sz w:val="40"/>
                                <w:szCs w:val="40"/>
                              </w:rPr>
                            </w:pPr>
                            <w:r w:rsidRPr="00D0342F">
                              <w:rPr>
                                <w:sz w:val="40"/>
                                <w:szCs w:val="40"/>
                                <w:lang w:bidi="es-ES"/>
                              </w:rPr>
                              <w:t>Almacenaje industrial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05A7D0F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739D73" w14:textId="5FA6D820" w:rsidR="004B7E44" w:rsidRDefault="00D0342F" w:rsidP="004B7E44">
            <w:r>
              <w:rPr>
                <w:noProof/>
                <w:lang w:bidi="es-ES"/>
              </w:rPr>
              <w:drawing>
                <wp:anchor distT="0" distB="0" distL="114300" distR="114300" simplePos="0" relativeHeight="251661312" behindDoc="0" locked="0" layoutInCell="1" allowOverlap="1" wp14:anchorId="23D19B95" wp14:editId="0D2F0712">
                  <wp:simplePos x="0" y="0"/>
                  <wp:positionH relativeFrom="margin">
                    <wp:posOffset>2861945</wp:posOffset>
                  </wp:positionH>
                  <wp:positionV relativeFrom="paragraph">
                    <wp:posOffset>-243840</wp:posOffset>
                  </wp:positionV>
                  <wp:extent cx="3102610" cy="3102610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6C35D9" w14:textId="0D78098E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0DF6FC" wp14:editId="09188A23">
                      <wp:simplePos x="0" y="0"/>
                      <wp:positionH relativeFrom="column">
                        <wp:posOffset>-277495</wp:posOffset>
                      </wp:positionH>
                      <wp:positionV relativeFrom="paragraph">
                        <wp:posOffset>1022350</wp:posOffset>
                      </wp:positionV>
                      <wp:extent cx="2491105" cy="1268095"/>
                      <wp:effectExtent l="0" t="0" r="0" b="0"/>
                      <wp:wrapNone/>
                      <wp:docPr id="12" name="Cuadro de text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91105" cy="1268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3FD4C9" w14:textId="434C479D" w:rsidR="004B7E44" w:rsidRDefault="00D0342F" w:rsidP="004B7E44">
                                  <w:pPr>
                                    <w:pStyle w:val="Ttulo1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Joel Ninahuaman</w:t>
                                  </w:r>
                                </w:p>
                                <w:p w14:paraId="7FD12C93" w14:textId="542467FA" w:rsidR="00D0342F" w:rsidRDefault="00D0342F" w:rsidP="004B7E44">
                                  <w:pPr>
                                    <w:pStyle w:val="Ttulo1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David Martínez</w:t>
                                  </w:r>
                                </w:p>
                                <w:p w14:paraId="11F25AAC" w14:textId="2B1ACB1F" w:rsidR="00D0342F" w:rsidRPr="004B7E44" w:rsidRDefault="00D0342F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Miguel Ángel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DF6FC" id="Cuadro de texto 12" o:spid="_x0000_s1028" type="#_x0000_t202" style="position:absolute;margin-left:-21.85pt;margin-top:80.5pt;width:196.15pt;height:9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" filled="f" stroked="f" strokeweight=".5pt">
                      <v:textbox>
                        <w:txbxContent>
                          <w:p w14:paraId="7A3FD4C9" w14:textId="434C479D" w:rsidR="004B7E44" w:rsidRDefault="00D0342F" w:rsidP="004B7E44">
                            <w:pPr>
                              <w:pStyle w:val="Ttulo1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Joel Ninahuaman</w:t>
                            </w:r>
                          </w:p>
                          <w:p w14:paraId="7FD12C93" w14:textId="542467FA" w:rsidR="00D0342F" w:rsidRDefault="00D0342F" w:rsidP="004B7E44">
                            <w:pPr>
                              <w:pStyle w:val="Ttulo1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David Martínez</w:t>
                            </w:r>
                          </w:p>
                          <w:p w14:paraId="11F25AAC" w14:textId="2B1ACB1F" w:rsidR="00D0342F" w:rsidRPr="004B7E44" w:rsidRDefault="00D0342F" w:rsidP="004B7E44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Miguel Ángel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A7C56E8" w14:textId="218EB9AF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06D7D61C" wp14:editId="213DAB3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13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58B2BA" wp14:editId="573B85F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F031A" id="Rectángulo 10" o:spid="_x0000_s1026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" fillcolor="#4f81bd [3204]" stroked="f" strokeweight="2pt">
                <w10:wrap anchory="page"/>
              </v:rect>
            </w:pict>
          </mc:Fallback>
        </mc:AlternateContent>
      </w:r>
    </w:p>
    <w:p w14:paraId="7F1ECD6F" w14:textId="7FAA42A9" w:rsidR="004B7E44" w:rsidRDefault="004B7E44" w:rsidP="005D58CD">
      <w:pPr>
        <w:spacing w:after="200"/>
        <w:jc w:val="center"/>
      </w:pPr>
      <w:r>
        <w:rPr>
          <w:lang w:bidi="es-ES"/>
        </w:rPr>
        <w:br w:type="page"/>
      </w:r>
    </w:p>
    <w:p w14:paraId="5BBC0AAB" w14:textId="0E4F0309" w:rsidR="004B7E44" w:rsidRDefault="00662668" w:rsidP="005D58CD">
      <w:pPr>
        <w:pStyle w:val="Ttulo2"/>
        <w:spacing w:after="500"/>
        <w:jc w:val="center"/>
      </w:pPr>
      <w:r>
        <w:lastRenderedPageBreak/>
        <w:t>Modelo Entidad-Relación</w:t>
      </w:r>
    </w:p>
    <w:p w14:paraId="5E950969" w14:textId="3AFDB489" w:rsidR="004B7E44" w:rsidRPr="005D58CD" w:rsidRDefault="006C1940" w:rsidP="00662668">
      <w:pPr>
        <w:rPr>
          <w:color w:val="auto"/>
        </w:rPr>
      </w:pPr>
      <w:r w:rsidRPr="005D58CD">
        <w:rPr>
          <w:noProof/>
          <w:color w:val="auto"/>
        </w:rPr>
        <w:drawing>
          <wp:inline distT="0" distB="0" distL="0" distR="0" wp14:anchorId="69F16534" wp14:editId="0DA2D623">
            <wp:extent cx="6089015" cy="5094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5BF2" w14:textId="77777777" w:rsidR="005D58CD" w:rsidRDefault="005D58CD" w:rsidP="005D58CD">
      <w:pPr>
        <w:rPr>
          <w:color w:val="auto"/>
        </w:rPr>
      </w:pPr>
    </w:p>
    <w:p w14:paraId="48C27F4F" w14:textId="77777777" w:rsidR="0093531E" w:rsidRDefault="0093531E" w:rsidP="005D58CD">
      <w:pPr>
        <w:jc w:val="center"/>
        <w:rPr>
          <w:color w:val="auto"/>
        </w:rPr>
      </w:pPr>
    </w:p>
    <w:p w14:paraId="14E07BC2" w14:textId="77777777" w:rsidR="0093531E" w:rsidRDefault="0093531E" w:rsidP="005D58CD">
      <w:pPr>
        <w:jc w:val="center"/>
        <w:rPr>
          <w:color w:val="auto"/>
        </w:rPr>
      </w:pPr>
    </w:p>
    <w:p w14:paraId="46873AC5" w14:textId="689AC766" w:rsidR="005D58CD" w:rsidRPr="005D58CD" w:rsidRDefault="005D58CD" w:rsidP="005D58CD">
      <w:pPr>
        <w:jc w:val="center"/>
        <w:rPr>
          <w:color w:val="auto"/>
        </w:rPr>
      </w:pPr>
      <w:r w:rsidRPr="005D58CD">
        <w:rPr>
          <w:color w:val="auto"/>
        </w:rPr>
        <w:t>Usuario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(dni,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nombre,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pago,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Tipo,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contraseña)</w:t>
      </w:r>
    </w:p>
    <w:p w14:paraId="4CE66A70" w14:textId="77777777" w:rsidR="005D58CD" w:rsidRPr="005D58CD" w:rsidRDefault="005D58CD" w:rsidP="005D58CD">
      <w:pPr>
        <w:jc w:val="center"/>
        <w:rPr>
          <w:color w:val="auto"/>
        </w:rPr>
      </w:pPr>
    </w:p>
    <w:p w14:paraId="3E8E207B" w14:textId="13C0BF9D" w:rsidR="005D58CD" w:rsidRPr="005D58CD" w:rsidRDefault="005D58CD" w:rsidP="005D58CD">
      <w:pPr>
        <w:jc w:val="center"/>
        <w:rPr>
          <w:color w:val="auto"/>
        </w:rPr>
      </w:pPr>
      <w:r w:rsidRPr="005D58CD">
        <w:rPr>
          <w:color w:val="auto"/>
        </w:rPr>
        <w:t>Almacén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(idAlmacén,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nombre,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sección)</w:t>
      </w:r>
    </w:p>
    <w:p w14:paraId="6D80E7B2" w14:textId="77777777" w:rsidR="005D58CD" w:rsidRPr="005D58CD" w:rsidRDefault="005D58CD" w:rsidP="005D58CD">
      <w:pPr>
        <w:jc w:val="center"/>
        <w:rPr>
          <w:color w:val="auto"/>
        </w:rPr>
      </w:pPr>
    </w:p>
    <w:p w14:paraId="05458FC7" w14:textId="44690549" w:rsidR="005D58CD" w:rsidRPr="005D58CD" w:rsidRDefault="005D58CD" w:rsidP="005D58CD">
      <w:pPr>
        <w:jc w:val="center"/>
        <w:rPr>
          <w:color w:val="auto"/>
        </w:rPr>
      </w:pPr>
      <w:r w:rsidRPr="005D58CD">
        <w:rPr>
          <w:color w:val="auto"/>
        </w:rPr>
        <w:t>Producto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(idProducto,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nombre,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tipo,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stock)</w:t>
      </w:r>
    </w:p>
    <w:p w14:paraId="58A97F5C" w14:textId="77777777" w:rsidR="005D58CD" w:rsidRPr="005D58CD" w:rsidRDefault="005D58CD" w:rsidP="005D58CD">
      <w:pPr>
        <w:jc w:val="center"/>
        <w:rPr>
          <w:color w:val="auto"/>
        </w:rPr>
      </w:pPr>
    </w:p>
    <w:p w14:paraId="7987E3DB" w14:textId="1D35C11E" w:rsidR="005D58CD" w:rsidRPr="005D58CD" w:rsidRDefault="005D58CD" w:rsidP="005D58CD">
      <w:pPr>
        <w:jc w:val="center"/>
        <w:rPr>
          <w:color w:val="auto"/>
        </w:rPr>
      </w:pPr>
      <w:r w:rsidRPr="005D58CD">
        <w:rPr>
          <w:color w:val="auto"/>
        </w:rPr>
        <w:t>Tipo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(IdTipo,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nombre)</w:t>
      </w:r>
    </w:p>
    <w:p w14:paraId="6D3D36ED" w14:textId="77777777" w:rsidR="005D58CD" w:rsidRPr="005D58CD" w:rsidRDefault="005D58CD" w:rsidP="005D58CD">
      <w:pPr>
        <w:jc w:val="center"/>
        <w:rPr>
          <w:color w:val="auto"/>
        </w:rPr>
      </w:pPr>
    </w:p>
    <w:p w14:paraId="1696FC84" w14:textId="1DF32AF8" w:rsidR="00E94B5F" w:rsidRDefault="005D58CD" w:rsidP="005D58CD">
      <w:pPr>
        <w:jc w:val="center"/>
        <w:rPr>
          <w:color w:val="auto"/>
        </w:rPr>
      </w:pPr>
      <w:r w:rsidRPr="005D58CD">
        <w:rPr>
          <w:color w:val="auto"/>
        </w:rPr>
        <w:t>Pedido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(numeroPedido,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factura,</w:t>
      </w:r>
      <w:r w:rsidR="00D919DF">
        <w:rPr>
          <w:color w:val="auto"/>
        </w:rPr>
        <w:t xml:space="preserve"> </w:t>
      </w:r>
      <w:r w:rsidRPr="005D58CD">
        <w:rPr>
          <w:color w:val="auto"/>
        </w:rPr>
        <w:t>estado)</w:t>
      </w:r>
    </w:p>
    <w:p w14:paraId="6BE2AA4D" w14:textId="77777777" w:rsidR="00412ED5" w:rsidRDefault="00412ED5" w:rsidP="005D58CD">
      <w:pPr>
        <w:jc w:val="center"/>
        <w:rPr>
          <w:color w:val="auto"/>
        </w:rPr>
      </w:pPr>
    </w:p>
    <w:p w14:paraId="7888FC63" w14:textId="77777777" w:rsidR="00412ED5" w:rsidRDefault="00412ED5" w:rsidP="005D58CD">
      <w:pPr>
        <w:jc w:val="center"/>
        <w:rPr>
          <w:color w:val="auto"/>
        </w:rPr>
      </w:pPr>
    </w:p>
    <w:p w14:paraId="217ECD92" w14:textId="77777777" w:rsidR="00412ED5" w:rsidRDefault="00412ED5" w:rsidP="005D58CD">
      <w:pPr>
        <w:jc w:val="center"/>
        <w:rPr>
          <w:color w:val="auto"/>
        </w:rPr>
      </w:pPr>
    </w:p>
    <w:p w14:paraId="698A7052" w14:textId="78CBF767" w:rsidR="0093531E" w:rsidRDefault="004D6B7A" w:rsidP="004D6B7A">
      <w:pPr>
        <w:pStyle w:val="Ttulo2"/>
        <w:jc w:val="center"/>
      </w:pPr>
      <w:r>
        <w:lastRenderedPageBreak/>
        <w:t>BASE DE DATOS</w:t>
      </w:r>
    </w:p>
    <w:p w14:paraId="62703325" w14:textId="77777777" w:rsidR="004D6B7A" w:rsidRDefault="004D6B7A" w:rsidP="004D6B7A">
      <w:pPr>
        <w:pStyle w:val="Ttulo2"/>
      </w:pPr>
    </w:p>
    <w:p w14:paraId="5D548059" w14:textId="752B7D9C" w:rsidR="004D6B7A" w:rsidRDefault="004D6B7A" w:rsidP="004D6B7A">
      <w:pPr>
        <w:pStyle w:val="Prrafodelista"/>
        <w:numPr>
          <w:ilvl w:val="0"/>
          <w:numId w:val="1"/>
        </w:numPr>
        <w:rPr>
          <w:color w:val="auto"/>
        </w:rPr>
      </w:pPr>
      <w:r w:rsidRPr="004D6B7A">
        <w:rPr>
          <w:color w:val="auto"/>
        </w:rPr>
        <w:t xml:space="preserve">Este es el texto </w:t>
      </w:r>
      <w:r w:rsidR="00255738">
        <w:rPr>
          <w:color w:val="auto"/>
        </w:rPr>
        <w:t>‘SQL’</w:t>
      </w:r>
      <w:r w:rsidRPr="004D6B7A">
        <w:rPr>
          <w:color w:val="auto"/>
        </w:rPr>
        <w:t xml:space="preserve"> que genera la base da dataos necesaria y algunos ejemplos</w:t>
      </w:r>
      <w:r>
        <w:rPr>
          <w:color w:val="auto"/>
        </w:rPr>
        <w:t>:</w:t>
      </w:r>
    </w:p>
    <w:p w14:paraId="091ADCD5" w14:textId="77777777" w:rsidR="004D6B7A" w:rsidRDefault="004D6B7A" w:rsidP="004D6B7A">
      <w:pPr>
        <w:pStyle w:val="Prrafodelista"/>
        <w:rPr>
          <w:color w:val="auto"/>
        </w:rPr>
      </w:pPr>
    </w:p>
    <w:p w14:paraId="3B611B41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drop database if exists laEstanteria;</w:t>
      </w:r>
    </w:p>
    <w:p w14:paraId="175F6D93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database laEstanteria;</w:t>
      </w:r>
    </w:p>
    <w:p w14:paraId="42FB5587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use laEstanteria;</w:t>
      </w:r>
    </w:p>
    <w:p w14:paraId="3F0CED91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6E029F2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table usuario</w:t>
      </w:r>
    </w:p>
    <w:p w14:paraId="759F8B74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(</w:t>
      </w:r>
    </w:p>
    <w:p w14:paraId="04B5D2A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dni varchar(9) not null ,</w:t>
      </w:r>
    </w:p>
    <w:p w14:paraId="4E5F581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nombre varchar(30) not null,</w:t>
      </w:r>
    </w:p>
    <w:p w14:paraId="3AC24045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pago varchar(10) not null,</w:t>
      </w:r>
    </w:p>
    <w:p w14:paraId="49286478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tipo enum('administrador','usuario') not null,</w:t>
      </w:r>
    </w:p>
    <w:p w14:paraId="2DA31B6C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contraseña varchar(30),</w:t>
      </w:r>
    </w:p>
    <w:p w14:paraId="655FD12E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primary key(dni)</w:t>
      </w:r>
    </w:p>
    <w:p w14:paraId="27E8AE7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)engine = InnoDB;</w:t>
      </w:r>
    </w:p>
    <w:p w14:paraId="247A2CDA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7E17795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table almacen</w:t>
      </w:r>
    </w:p>
    <w:p w14:paraId="6595F543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(</w:t>
      </w:r>
    </w:p>
    <w:p w14:paraId="44EEE747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idAlmacen integer not null,</w:t>
      </w:r>
    </w:p>
    <w:p w14:paraId="1C2B63C4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nombre varchar(30) not null,</w:t>
      </w:r>
    </w:p>
    <w:p w14:paraId="479F08EE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seccion varchar(30) not null,</w:t>
      </w:r>
    </w:p>
    <w:p w14:paraId="3B266B2D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primary key(idAlmacen)</w:t>
      </w:r>
    </w:p>
    <w:p w14:paraId="4BEA7995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)engine = InnoDB;</w:t>
      </w:r>
    </w:p>
    <w:p w14:paraId="7D4739F8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3087CE1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table producto</w:t>
      </w:r>
    </w:p>
    <w:p w14:paraId="64F9161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(</w:t>
      </w:r>
    </w:p>
    <w:p w14:paraId="42D1B89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idProducto integer not null,</w:t>
      </w:r>
    </w:p>
    <w:p w14:paraId="02A25358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nombre varchar(30) not null,</w:t>
      </w:r>
    </w:p>
    <w:p w14:paraId="28640115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Tipo enum('componentes','telefonos','almacenamiento') not null,</w:t>
      </w:r>
    </w:p>
    <w:p w14:paraId="1F8A3942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stock integer not null,</w:t>
      </w:r>
    </w:p>
    <w:p w14:paraId="14C34D0E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primary key(idProducto)</w:t>
      </w:r>
    </w:p>
    <w:p w14:paraId="236FCEC8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)engine = InnoDB;</w:t>
      </w:r>
    </w:p>
    <w:p w14:paraId="135C8715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5FB6DB7C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table tipo</w:t>
      </w:r>
    </w:p>
    <w:p w14:paraId="050F205B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(</w:t>
      </w:r>
    </w:p>
    <w:p w14:paraId="305903A6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idTipo integer not null,</w:t>
      </w:r>
    </w:p>
    <w:p w14:paraId="61EDC0CF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lastRenderedPageBreak/>
        <w:t>nombre varchar(30) not null,</w:t>
      </w:r>
    </w:p>
    <w:p w14:paraId="790AA64E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primary key(idTipo)</w:t>
      </w:r>
    </w:p>
    <w:p w14:paraId="289AE7C3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)engine = InnoDB;</w:t>
      </w:r>
    </w:p>
    <w:p w14:paraId="59B9ED32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4CCD6A56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create table pedido</w:t>
      </w:r>
    </w:p>
    <w:p w14:paraId="7F75308B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(</w:t>
      </w:r>
    </w:p>
    <w:p w14:paraId="4DD43364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numeroPedido integer not null,</w:t>
      </w:r>
    </w:p>
    <w:p w14:paraId="60C45692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factura integer not null,</w:t>
      </w:r>
    </w:p>
    <w:p w14:paraId="673A17AC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estado enum('confirmado','enviado','entregado'),</w:t>
      </w:r>
    </w:p>
    <w:p w14:paraId="3AAB0C42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primary key(numeroPedido)</w:t>
      </w:r>
    </w:p>
    <w:p w14:paraId="4F02139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)engine = InnoDB;</w:t>
      </w:r>
    </w:p>
    <w:p w14:paraId="1DB6A356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02A4CA0D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06E803DB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INSERT INTO usuario (dni, nombre, pago, tipo, contraseña) VALUES</w:t>
      </w:r>
    </w:p>
    <w:p w14:paraId="0DE8A5B5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('12345678A', 'Ana García', 'mensual', 'usuario', '123456');</w:t>
      </w:r>
    </w:p>
    <w:p w14:paraId="3129BD41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294E2D29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3727451D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>INSERT INTO almacen (idAlmacen, nombre, seccion) VALUES</w:t>
      </w:r>
    </w:p>
    <w:p w14:paraId="7893491A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(1, 'Almacen 1', 'Electronica');</w:t>
      </w:r>
    </w:p>
    <w:p w14:paraId="4568719E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</w:t>
      </w:r>
    </w:p>
    <w:p w14:paraId="52DB87F3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INSERT INTO producto (idProducto, nombre, tipo, stock) VALUES</w:t>
      </w:r>
    </w:p>
    <w:p w14:paraId="4AFB4F0B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(1, 'Tarjeta gráfica', 'componentes', 15),</w:t>
      </w:r>
    </w:p>
    <w:p w14:paraId="261423B4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(2, 'Disco duro', 'almacenamiento', 20),</w:t>
      </w:r>
    </w:p>
    <w:p w14:paraId="6DAA678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(3, 'Pantalla', 'componentes', 10),</w:t>
      </w:r>
    </w:p>
    <w:p w14:paraId="3D52E6FC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(4, 'Móvil Samsung', 'telefonos', 30),</w:t>
      </w:r>
    </w:p>
    <w:p w14:paraId="307420E6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(5, 'Portátil Lenovo', 'componentes', 12);</w:t>
      </w:r>
    </w:p>
    <w:p w14:paraId="721ED8BD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</w:t>
      </w:r>
    </w:p>
    <w:p w14:paraId="246DCBEA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INSERT INTO tipo (idTipo, nombre) VALUES</w:t>
      </w:r>
    </w:p>
    <w:p w14:paraId="23349039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(1, 'Componente'),</w:t>
      </w:r>
    </w:p>
    <w:p w14:paraId="328DA7BC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(2, 'Teléfono'),</w:t>
      </w:r>
    </w:p>
    <w:p w14:paraId="7F68A6A4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(3, 'Almacenaje'),</w:t>
      </w:r>
    </w:p>
    <w:p w14:paraId="6CCDEF7D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(4, 'Otros');</w:t>
      </w:r>
    </w:p>
    <w:p w14:paraId="33698FD0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INSERT INTO pedido (numeroPedido, factura, estado) VALUES</w:t>
      </w:r>
    </w:p>
    <w:p w14:paraId="73BEECB6" w14:textId="77777777" w:rsidR="004D6B7A" w:rsidRP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 xml:space="preserve">    (1, 123, 'confirmado');</w:t>
      </w:r>
    </w:p>
    <w:p w14:paraId="7E8BED43" w14:textId="77777777" w:rsidR="004D6B7A" w:rsidRPr="004D6B7A" w:rsidRDefault="004D6B7A" w:rsidP="004D6B7A">
      <w:pPr>
        <w:pStyle w:val="Prrafodelista"/>
        <w:rPr>
          <w:color w:val="auto"/>
        </w:rPr>
      </w:pPr>
    </w:p>
    <w:p w14:paraId="3998D6E0" w14:textId="591A19F3" w:rsidR="004D6B7A" w:rsidRDefault="004D6B7A" w:rsidP="004D6B7A">
      <w:pPr>
        <w:pStyle w:val="Prrafodelista"/>
        <w:rPr>
          <w:color w:val="auto"/>
        </w:rPr>
      </w:pPr>
      <w:r w:rsidRPr="004D6B7A">
        <w:rPr>
          <w:color w:val="auto"/>
        </w:rPr>
        <w:tab/>
        <w:t>UPDATE producto SET stock = stock - 2 WHERE idProducto IN (1, 4);</w:t>
      </w:r>
    </w:p>
    <w:p w14:paraId="386A26D9" w14:textId="77777777" w:rsidR="00255738" w:rsidRDefault="00255738" w:rsidP="004D6B7A">
      <w:pPr>
        <w:pStyle w:val="Prrafodelista"/>
        <w:rPr>
          <w:color w:val="auto"/>
        </w:rPr>
      </w:pPr>
    </w:p>
    <w:p w14:paraId="38E4C0B4" w14:textId="77777777" w:rsidR="00255738" w:rsidRDefault="00255738" w:rsidP="004D6B7A">
      <w:pPr>
        <w:pStyle w:val="Prrafodelista"/>
        <w:rPr>
          <w:color w:val="auto"/>
        </w:rPr>
      </w:pPr>
    </w:p>
    <w:p w14:paraId="2BD3174B" w14:textId="77777777" w:rsidR="00255738" w:rsidRDefault="00255738" w:rsidP="004D6B7A">
      <w:pPr>
        <w:pStyle w:val="Prrafodelista"/>
        <w:rPr>
          <w:color w:val="auto"/>
        </w:rPr>
      </w:pPr>
    </w:p>
    <w:p w14:paraId="6D494650" w14:textId="77777777" w:rsidR="00255738" w:rsidRPr="004D6B7A" w:rsidRDefault="00255738" w:rsidP="004D6B7A">
      <w:pPr>
        <w:pStyle w:val="Prrafodelista"/>
        <w:rPr>
          <w:color w:val="auto"/>
        </w:rPr>
      </w:pPr>
    </w:p>
    <w:sectPr w:rsidR="00255738" w:rsidRPr="004D6B7A" w:rsidSect="000821D9">
      <w:headerReference w:type="default" r:id="rId13"/>
      <w:footerReference w:type="default" r:id="rId14"/>
      <w:footerReference w:type="first" r:id="rId1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EC587" w14:textId="77777777" w:rsidR="0097129C" w:rsidRDefault="0097129C" w:rsidP="004B7E44">
      <w:r>
        <w:separator/>
      </w:r>
    </w:p>
  </w:endnote>
  <w:endnote w:type="continuationSeparator" w:id="0">
    <w:p w14:paraId="1265B47E" w14:textId="77777777" w:rsidR="0097129C" w:rsidRDefault="0097129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647B56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3A2FB" w14:textId="77777777" w:rsidR="0097129C" w:rsidRDefault="0097129C" w:rsidP="004B7E44">
      <w:r>
        <w:separator/>
      </w:r>
    </w:p>
  </w:footnote>
  <w:footnote w:type="continuationSeparator" w:id="0">
    <w:p w14:paraId="2F0CE066" w14:textId="77777777" w:rsidR="0097129C" w:rsidRDefault="0097129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090A2B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D5865E" w14:textId="4489913B" w:rsidR="004B7E44" w:rsidRDefault="0071213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C646EAA" wp14:editId="250B7B65">
                    <wp:extent cx="1352550" cy="592455"/>
                    <wp:effectExtent l="0" t="0" r="0" b="0"/>
                    <wp:docPr id="9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352550" cy="5924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67EDA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C646EAA" id="Rectángulo 9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" fillcolor="#4f81bd [3204]" stroked="f" strokeweight="2pt">
                    <v:textbox>
                      <w:txbxContent>
                        <w:p w14:paraId="3167EDA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1501B"/>
    <w:multiLevelType w:val="hybridMultilevel"/>
    <w:tmpl w:val="1CDA1606"/>
    <w:lvl w:ilvl="0" w:tplc="BA2CD13A"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0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attachedTemplate r:id="rId1"/>
  <w:defaultTabStop w:val="720"/>
  <w:hyphenationZone w:val="425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42F"/>
    <w:rsid w:val="000821D9"/>
    <w:rsid w:val="00255738"/>
    <w:rsid w:val="00293B83"/>
    <w:rsid w:val="00412ED5"/>
    <w:rsid w:val="004B7E44"/>
    <w:rsid w:val="004D5252"/>
    <w:rsid w:val="004D6B7A"/>
    <w:rsid w:val="004F2B86"/>
    <w:rsid w:val="005A718F"/>
    <w:rsid w:val="005D58CD"/>
    <w:rsid w:val="005E1701"/>
    <w:rsid w:val="00662668"/>
    <w:rsid w:val="006A3CE7"/>
    <w:rsid w:val="006C1940"/>
    <w:rsid w:val="00712132"/>
    <w:rsid w:val="007516CF"/>
    <w:rsid w:val="008B33BC"/>
    <w:rsid w:val="009120E9"/>
    <w:rsid w:val="0093531E"/>
    <w:rsid w:val="00945900"/>
    <w:rsid w:val="0097129C"/>
    <w:rsid w:val="009A1D26"/>
    <w:rsid w:val="009C396C"/>
    <w:rsid w:val="00A14503"/>
    <w:rsid w:val="00A40F57"/>
    <w:rsid w:val="00B572B4"/>
    <w:rsid w:val="00C10884"/>
    <w:rsid w:val="00D0342F"/>
    <w:rsid w:val="00D7562D"/>
    <w:rsid w:val="00D919DF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5FF32D3D"/>
  <w15:docId w15:val="{47A34509-BD6D-40A6-971A-5665AA0D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4D6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18miguelamc\AppData\Local\Microsoft\Office\16.0\DTS\es-ES%7bEE7E2DED-7F4B-40B0-A313-E1BEB122981A%7d\%7bBDB7E977-8958-433C-8A21-ABF1C9E952C1%7dtf16392796_win32.dotx" TargetMode="External"/></Relationships>
</file>

<file path=word/theme/theme1.xml><?xml version="1.0" encoding="utf-8"?>
<a:theme xmlns:a="http://schemas.openxmlformats.org/drawingml/2006/main" name="Theme2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EE58A82FB2448BFC4DB23F7F2068A" ma:contentTypeVersion="2" ma:contentTypeDescription="Create a new document." ma:contentTypeScope="" ma:versionID="d8b20d891b1ff0bd682f0f4f52cb34be">
  <xsd:schema xmlns:xsd="http://www.w3.org/2001/XMLSchema" xmlns:xs="http://www.w3.org/2001/XMLSchema" xmlns:p="http://schemas.microsoft.com/office/2006/metadata/properties" xmlns:ns3="a3d67662-ce1b-4032-aeff-46412eeacf19" targetNamespace="http://schemas.microsoft.com/office/2006/metadata/properties" ma:root="true" ma:fieldsID="90943080e55f9a7db33f9c86cdb9ae3a" ns3:_="">
    <xsd:import namespace="a3d67662-ce1b-4032-aeff-46412eeacf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d67662-ce1b-4032-aeff-46412eeacf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4FFB76-7EC8-46BA-9E10-9C63AFF6D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d67662-ce1b-4032-aeff-46412eeac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98B80A-F30E-4D88-9919-8876F433C8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3D3579-5F99-4536-A632-E29B4FB80953}">
  <ds:schemaRefs>
    <ds:schemaRef ds:uri="http://purl.org/dc/dcmitype/"/>
    <ds:schemaRef ds:uri="http://schemas.microsoft.com/office/infopath/2007/PartnerControls"/>
    <ds:schemaRef ds:uri="a3d67662-ce1b-4032-aeff-46412eeacf19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{BDB7E977-8958-433C-8A21-ABF1C9E952C1}tf16392796_win32</Template>
  <TotalTime>1</TotalTime>
  <Pages>5</Pages>
  <Words>323</Words>
  <Characters>1781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 Méndez Comesaña</dc:creator>
  <cp:keywords/>
  <dc:description/>
  <cp:lastModifiedBy>miguel angel mendez comesaña</cp:lastModifiedBy>
  <cp:revision>2</cp:revision>
  <dcterms:created xsi:type="dcterms:W3CDTF">2023-05-02T07:40:00Z</dcterms:created>
  <dcterms:modified xsi:type="dcterms:W3CDTF">2023-05-02T07:40:00Z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0x010100830EE58A82FB2448BFC4DB23F7F2068A</vt:lpwstr>
  </property>
</Properties>
</file>